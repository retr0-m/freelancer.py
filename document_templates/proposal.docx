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10F0" w14:textId="02F72BB5" w:rsidR="00330837" w:rsidRPr="00061539" w:rsidRDefault="00F82523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9E4F4" wp14:editId="0761EDC4">
                <wp:simplePos x="0" y="0"/>
                <wp:positionH relativeFrom="column">
                  <wp:posOffset>2973226</wp:posOffset>
                </wp:positionH>
                <wp:positionV relativeFrom="page">
                  <wp:posOffset>-609277</wp:posOffset>
                </wp:positionV>
                <wp:extent cx="8959850" cy="3608070"/>
                <wp:effectExtent l="1253490" t="346710" r="1272540" b="345440"/>
                <wp:wrapNone/>
                <wp:docPr id="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57326">
                          <a:off x="0" y="0"/>
                          <a:ext cx="8959850" cy="3608070"/>
                        </a:xfrm>
                        <a:prstGeom prst="rect">
                          <a:avLst/>
                        </a:prstGeom>
                        <a:solidFill>
                          <a:srgbClr val="7A80B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02E29" id="Rettangolo 1" o:spid="_x0000_s1026" style="position:absolute;margin-left:234.1pt;margin-top:-47.95pt;width:705.5pt;height:284.1pt;rotation:475936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" fillcolor="#7a80bc" strokecolor="#030e13 [484]" strokeweight="1pt">
                <w10:wrap anchory="page"/>
              </v:rect>
            </w:pict>
          </mc:Fallback>
        </mc:AlternateContent>
      </w:r>
      <w:r w:rsidR="008B2A1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915C6E4" wp14:editId="58D05AC5">
            <wp:simplePos x="0" y="0"/>
            <wp:positionH relativeFrom="column">
              <wp:posOffset>5879093</wp:posOffset>
            </wp:positionH>
            <wp:positionV relativeFrom="paragraph">
              <wp:posOffset>-674969</wp:posOffset>
            </wp:positionV>
            <wp:extent cx="700177" cy="700177"/>
            <wp:effectExtent l="0" t="0" r="0" b="0"/>
            <wp:wrapNone/>
            <wp:docPr id="660501018" name="Picture 1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1018" name="Picture 1" descr="A blue square with white lett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77" cy="700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539" w:rsidRPr="00061539">
        <w:rPr>
          <w:b/>
          <w:bCs/>
          <w:sz w:val="28"/>
          <w:szCs w:val="28"/>
        </w:rPr>
        <w:t xml:space="preserve">Il vostro nuovo sito web: </w:t>
      </w:r>
    </w:p>
    <w:p w14:paraId="754492F0" w14:textId="103615C9" w:rsidR="00330837" w:rsidRDefault="00E14E4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EE6D94" wp14:editId="4C370F28">
                <wp:simplePos x="0" y="0"/>
                <wp:positionH relativeFrom="column">
                  <wp:posOffset>-98988</wp:posOffset>
                </wp:positionH>
                <wp:positionV relativeFrom="paragraph">
                  <wp:posOffset>92866</wp:posOffset>
                </wp:positionV>
                <wp:extent cx="2128160" cy="2130724"/>
                <wp:effectExtent l="0" t="0" r="18415" b="15875"/>
                <wp:wrapNone/>
                <wp:docPr id="12012024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160" cy="21307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23F48" id="Rectangle 3" o:spid="_x0000_s1026" style="position:absolute;margin-left:-7.8pt;margin-top:7.3pt;width:167.55pt;height:16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" fillcolor="white [3201]" strokecolor="#4ea72e [3209]" strokeweight="1pt"/>
            </w:pict>
          </mc:Fallback>
        </mc:AlternateContent>
      </w:r>
    </w:p>
    <w:p w14:paraId="62C5F387" w14:textId="77777777" w:rsidR="00330837" w:rsidRDefault="00330837"/>
    <w:p w14:paraId="5F1C62EC" w14:textId="77777777" w:rsidR="00330837" w:rsidRDefault="00330837"/>
    <w:p w14:paraId="5F0BF29D" w14:textId="63F6B4C2" w:rsidR="00330837" w:rsidRDefault="00330837"/>
    <w:p w14:paraId="68676D0A" w14:textId="7AC56D18" w:rsidR="00330837" w:rsidRDefault="0033083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2CF0A13" w14:textId="77777777" w:rsidR="00061539" w:rsidRDefault="00061539">
      <w:pPr>
        <w:rPr>
          <w:sz w:val="32"/>
          <w:szCs w:val="32"/>
        </w:rPr>
      </w:pPr>
    </w:p>
    <w:p w14:paraId="3BC254E4" w14:textId="77777777" w:rsidR="00061539" w:rsidRDefault="00061539">
      <w:pPr>
        <w:rPr>
          <w:sz w:val="32"/>
          <w:szCs w:val="32"/>
        </w:rPr>
      </w:pPr>
    </w:p>
    <w:p w14:paraId="293F8E70" w14:textId="77777777" w:rsidR="005C73FB" w:rsidRPr="005C73FB" w:rsidRDefault="005C73FB">
      <w:pPr>
        <w:rPr>
          <w:i/>
          <w:iCs/>
        </w:rPr>
      </w:pPr>
      <w:r w:rsidRPr="005C73FB">
        <w:rPr>
          <w:i/>
          <w:iCs/>
        </w:rPr>
        <w:t xml:space="preserve">Il contenuto del sito web è soltanto una bozza per esporne il design, </w:t>
      </w:r>
      <w:r>
        <w:rPr>
          <w:i/>
          <w:iCs/>
        </w:rPr>
        <w:br/>
      </w:r>
      <w:r w:rsidRPr="005C73FB">
        <w:rPr>
          <w:i/>
          <w:iCs/>
        </w:rPr>
        <w:t>tutto il contenuto può essere cambiato su richiesta.</w:t>
      </w:r>
    </w:p>
    <w:p w14:paraId="06482FD7" w14:textId="77777777" w:rsidR="00330837" w:rsidRPr="005C73FB" w:rsidRDefault="005C73FB" w:rsidP="005C73FB">
      <w:pPr>
        <w:rPr>
          <w:sz w:val="32"/>
          <w:szCs w:val="32"/>
        </w:rPr>
      </w:pPr>
      <w:r>
        <w:rPr>
          <w:sz w:val="32"/>
          <w:szCs w:val="32"/>
        </w:rPr>
        <w:t>Prezzo di mantenimento:</w:t>
      </w:r>
      <w:r>
        <w:rPr>
          <w:sz w:val="32"/>
          <w:szCs w:val="32"/>
        </w:rPr>
        <w:tab/>
      </w:r>
      <w:r w:rsidR="00330837" w:rsidRPr="00330837">
        <w:rPr>
          <w:b/>
          <w:bCs/>
          <w:sz w:val="32"/>
          <w:szCs w:val="32"/>
        </w:rPr>
        <w:t>65.- CHF al mese</w:t>
      </w:r>
    </w:p>
    <w:p w14:paraId="1A5FF3B8" w14:textId="77777777" w:rsidR="00330837" w:rsidRDefault="00330837">
      <w:pPr>
        <w:rPr>
          <w:sz w:val="32"/>
          <w:szCs w:val="32"/>
        </w:rPr>
      </w:pPr>
      <w:r>
        <w:rPr>
          <w:sz w:val="32"/>
          <w:szCs w:val="32"/>
        </w:rPr>
        <w:t>Compreso nel preventivo:</w:t>
      </w:r>
    </w:p>
    <w:p w14:paraId="6E159E8D" w14:textId="77777777" w:rsidR="00330837" w:rsidRPr="00330837" w:rsidRDefault="00330837" w:rsidP="003308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30837">
        <w:rPr>
          <w:b/>
          <w:bCs/>
          <w:sz w:val="32"/>
          <w:szCs w:val="32"/>
        </w:rPr>
        <w:t>Aggiornamento tempestivo contenuto su richiesta</w:t>
      </w:r>
    </w:p>
    <w:p w14:paraId="4E7076B7" w14:textId="77777777" w:rsidR="00330837" w:rsidRPr="00330837" w:rsidRDefault="00330837" w:rsidP="003308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30837">
        <w:rPr>
          <w:b/>
          <w:bCs/>
          <w:sz w:val="32"/>
          <w:szCs w:val="32"/>
        </w:rPr>
        <w:t>Supporto e aggiornamenti di sicurezza</w:t>
      </w:r>
    </w:p>
    <w:p w14:paraId="4B872F1C" w14:textId="77777777" w:rsidR="00330837" w:rsidRPr="00330837" w:rsidRDefault="00330837" w:rsidP="003308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30837">
        <w:rPr>
          <w:b/>
          <w:bCs/>
          <w:sz w:val="32"/>
          <w:szCs w:val="32"/>
          <w:lang w:val="it-IT"/>
        </w:rPr>
        <w:t>Aiuto per problematiche IT (informatiche)</w:t>
      </w:r>
    </w:p>
    <w:p w14:paraId="1C271CD7" w14:textId="77777777" w:rsidR="002E5D20" w:rsidRDefault="002E5D20" w:rsidP="002E5D20">
      <w:pPr>
        <w:ind w:firstLine="360"/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t xml:space="preserve">  </w:t>
      </w:r>
      <w:r w:rsidR="00A27D92">
        <w:rPr>
          <w:sz w:val="32"/>
          <w:szCs w:val="32"/>
          <w:lang w:val="it-IT"/>
        </w:rPr>
        <w:t>Il mio portfolio:</w:t>
      </w:r>
      <w:r>
        <w:rPr>
          <w:sz w:val="32"/>
          <w:szCs w:val="32"/>
          <w:lang w:val="it-IT"/>
        </w:rPr>
        <w:tab/>
      </w:r>
      <w:r>
        <w:rPr>
          <w:sz w:val="32"/>
          <w:szCs w:val="32"/>
          <w:lang w:val="it-IT"/>
        </w:rPr>
        <w:tab/>
      </w:r>
      <w:r>
        <w:rPr>
          <w:sz w:val="32"/>
          <w:szCs w:val="32"/>
          <w:lang w:val="it-IT"/>
        </w:rPr>
        <w:tab/>
      </w:r>
      <w:r>
        <w:rPr>
          <w:sz w:val="32"/>
          <w:szCs w:val="32"/>
          <w:lang w:val="it-IT"/>
        </w:rPr>
        <w:tab/>
      </w:r>
      <w:r>
        <w:rPr>
          <w:sz w:val="32"/>
          <w:szCs w:val="32"/>
          <w:lang w:val="it-IT"/>
        </w:rPr>
        <w:tab/>
        <w:t>I miei prezzi:</w:t>
      </w:r>
    </w:p>
    <w:p w14:paraId="238A2B84" w14:textId="77777777" w:rsidR="002E5D20" w:rsidRDefault="002E5D20" w:rsidP="00330837">
      <w:pPr>
        <w:rPr>
          <w:sz w:val="32"/>
          <w:szCs w:val="32"/>
          <w:lang w:val="it-IT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4BAEFDB" wp14:editId="0A815DCE">
            <wp:simplePos x="0" y="0"/>
            <wp:positionH relativeFrom="column">
              <wp:posOffset>3141535</wp:posOffset>
            </wp:positionH>
            <wp:positionV relativeFrom="paragraph">
              <wp:posOffset>10160</wp:posOffset>
            </wp:positionV>
            <wp:extent cx="2006221" cy="2006221"/>
            <wp:effectExtent l="0" t="0" r="0" b="0"/>
            <wp:wrapNone/>
            <wp:docPr id="5" name="Immagine 5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221" cy="200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8430F48" wp14:editId="1FAE3053">
            <wp:simplePos x="0" y="0"/>
            <wp:positionH relativeFrom="margin">
              <wp:align>left</wp:align>
            </wp:positionH>
            <wp:positionV relativeFrom="paragraph">
              <wp:posOffset>-2824</wp:posOffset>
            </wp:positionV>
            <wp:extent cx="2033517" cy="2033517"/>
            <wp:effectExtent l="0" t="0" r="5080" b="5080"/>
            <wp:wrapNone/>
            <wp:docPr id="4" name="Immagine 4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517" cy="203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B41E67" w14:textId="77777777" w:rsidR="00330837" w:rsidRDefault="00330837" w:rsidP="00330837">
      <w:pPr>
        <w:rPr>
          <w:lang w:val="it-IT"/>
        </w:rPr>
      </w:pPr>
    </w:p>
    <w:p w14:paraId="46FF18C7" w14:textId="77777777" w:rsidR="00330837" w:rsidRDefault="00330837" w:rsidP="00330837">
      <w:pPr>
        <w:rPr>
          <w:lang w:val="it-IT"/>
        </w:rPr>
      </w:pPr>
    </w:p>
    <w:p w14:paraId="43666F72" w14:textId="77777777" w:rsidR="00330837" w:rsidRDefault="00330837" w:rsidP="00330837">
      <w:pPr>
        <w:rPr>
          <w:lang w:val="it-IT"/>
        </w:rPr>
      </w:pPr>
    </w:p>
    <w:p w14:paraId="4BCE4A7F" w14:textId="77777777" w:rsidR="00330837" w:rsidRDefault="00330837" w:rsidP="00330837">
      <w:pPr>
        <w:rPr>
          <w:lang w:val="it-IT"/>
        </w:rPr>
      </w:pPr>
    </w:p>
    <w:p w14:paraId="440CBB0F" w14:textId="77777777" w:rsidR="00330837" w:rsidRDefault="00330837" w:rsidP="00330837">
      <w:pPr>
        <w:rPr>
          <w:lang w:val="it-IT"/>
        </w:rPr>
      </w:pPr>
    </w:p>
    <w:p w14:paraId="37710EE2" w14:textId="77777777" w:rsidR="00330837" w:rsidRPr="00FD0C32" w:rsidRDefault="00330837" w:rsidP="00330837">
      <w:pPr>
        <w:rPr>
          <w:b/>
          <w:bCs/>
          <w:lang w:val="it-IT"/>
        </w:rPr>
      </w:pPr>
    </w:p>
    <w:p w14:paraId="0754C52E" w14:textId="77777777" w:rsidR="009D6BBC" w:rsidRDefault="00FD0C32" w:rsidP="00330837">
      <w:pPr>
        <w:rPr>
          <w:b/>
          <w:bCs/>
          <w:sz w:val="32"/>
          <w:szCs w:val="32"/>
          <w:lang w:val="it-IT"/>
        </w:rPr>
      </w:pPr>
      <w:r w:rsidRPr="00FD0C32">
        <w:rPr>
          <w:b/>
          <w:bCs/>
          <w:sz w:val="32"/>
          <w:szCs w:val="32"/>
          <w:lang w:val="it-IT"/>
        </w:rPr>
        <w:t>Perché un canone mensile?</w:t>
      </w:r>
      <w:r w:rsidR="008B2A19" w:rsidRPr="008B2A19">
        <w:rPr>
          <w:noProof/>
        </w:rPr>
        <w:t xml:space="preserve"> </w:t>
      </w:r>
    </w:p>
    <w:p w14:paraId="5A1D175A" w14:textId="77777777" w:rsidR="00330837" w:rsidRPr="009D6BBC" w:rsidRDefault="00330837" w:rsidP="00330837">
      <w:pPr>
        <w:rPr>
          <w:b/>
          <w:bCs/>
          <w:sz w:val="32"/>
          <w:szCs w:val="32"/>
          <w:lang w:val="it-IT"/>
        </w:rPr>
      </w:pPr>
      <w:r w:rsidRPr="00330837">
        <w:rPr>
          <w:i/>
          <w:iCs/>
          <w:sz w:val="28"/>
          <w:szCs w:val="28"/>
        </w:rPr>
        <w:t>Questo approccio garantisce un servizio continuo e professionale, permettendovi di concentrarvi sul vostro core business mentre mi occupo di tutti gli aspetti tecnici e digitali.</w:t>
      </w:r>
    </w:p>
    <w:sectPr w:rsidR="00330837" w:rsidRPr="009D6B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74E53" w14:textId="77777777" w:rsidR="00400D09" w:rsidRDefault="00400D09" w:rsidP="002E5D20">
      <w:pPr>
        <w:spacing w:after="0" w:line="240" w:lineRule="auto"/>
      </w:pPr>
      <w:r>
        <w:separator/>
      </w:r>
    </w:p>
  </w:endnote>
  <w:endnote w:type="continuationSeparator" w:id="0">
    <w:p w14:paraId="2D44373E" w14:textId="77777777" w:rsidR="00400D09" w:rsidRDefault="00400D09" w:rsidP="002E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72638" w14:textId="77777777" w:rsidR="00577A3C" w:rsidRDefault="00577A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307C9" w14:textId="4EC3E89E" w:rsidR="002E5D20" w:rsidRPr="002E5D20" w:rsidRDefault="002E5D20">
    <w:pPr>
      <w:pStyle w:val="Footer"/>
      <w:rPr>
        <w:lang w:val="it-IT"/>
      </w:rPr>
    </w:pPr>
    <w:r>
      <w:rPr>
        <w:lang w:val="it-IT"/>
      </w:rPr>
      <w:t>Matteo Cola® - Web Developer</w:t>
    </w:r>
    <w:r>
      <w:rPr>
        <w:lang w:val="it-IT"/>
      </w:rPr>
      <w:tab/>
    </w:r>
    <w:r w:rsidR="008B2A19">
      <w:rPr>
        <w:lang w:val="it-IT"/>
      </w:rPr>
      <w:tab/>
    </w:r>
    <w:r>
      <w:rPr>
        <w:lang w:val="it-IT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19A6" w14:textId="77777777" w:rsidR="00577A3C" w:rsidRDefault="00577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509F0" w14:textId="77777777" w:rsidR="00400D09" w:rsidRDefault="00400D09" w:rsidP="002E5D20">
      <w:pPr>
        <w:spacing w:after="0" w:line="240" w:lineRule="auto"/>
      </w:pPr>
      <w:r>
        <w:separator/>
      </w:r>
    </w:p>
  </w:footnote>
  <w:footnote w:type="continuationSeparator" w:id="0">
    <w:p w14:paraId="694E29FA" w14:textId="77777777" w:rsidR="00400D09" w:rsidRDefault="00400D09" w:rsidP="002E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CCC3" w14:textId="77777777" w:rsidR="00577A3C" w:rsidRDefault="00577A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C62D8" w14:textId="77777777" w:rsidR="00577A3C" w:rsidRDefault="00577A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9936" w14:textId="77777777" w:rsidR="00577A3C" w:rsidRDefault="00577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449EB"/>
    <w:multiLevelType w:val="hybridMultilevel"/>
    <w:tmpl w:val="F6C6A11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16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attachedTemplate r:id="rId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E6"/>
    <w:rsid w:val="00003094"/>
    <w:rsid w:val="00012B3E"/>
    <w:rsid w:val="00043FA3"/>
    <w:rsid w:val="00061539"/>
    <w:rsid w:val="0007644B"/>
    <w:rsid w:val="0009358E"/>
    <w:rsid w:val="00174F76"/>
    <w:rsid w:val="001C0C99"/>
    <w:rsid w:val="002B460D"/>
    <w:rsid w:val="002E5D20"/>
    <w:rsid w:val="00330837"/>
    <w:rsid w:val="00386C25"/>
    <w:rsid w:val="003A47C3"/>
    <w:rsid w:val="003B47DF"/>
    <w:rsid w:val="003C68E6"/>
    <w:rsid w:val="003E1922"/>
    <w:rsid w:val="00400D09"/>
    <w:rsid w:val="005069BE"/>
    <w:rsid w:val="00577A3C"/>
    <w:rsid w:val="005C73FB"/>
    <w:rsid w:val="0061499C"/>
    <w:rsid w:val="007802D2"/>
    <w:rsid w:val="008B2A19"/>
    <w:rsid w:val="009D6BBC"/>
    <w:rsid w:val="00A27D92"/>
    <w:rsid w:val="00D9432E"/>
    <w:rsid w:val="00DE2EF6"/>
    <w:rsid w:val="00E14E4D"/>
    <w:rsid w:val="00E71922"/>
    <w:rsid w:val="00F52C02"/>
    <w:rsid w:val="00F702CE"/>
    <w:rsid w:val="00F82523"/>
    <w:rsid w:val="00FA7FEB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BCA6F"/>
  <w15:chartTrackingRefBased/>
  <w15:docId w15:val="{8D1D1238-0F5B-5B41-9AAC-F67C25C8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D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D20"/>
  </w:style>
  <w:style w:type="paragraph" w:styleId="Footer">
    <w:name w:val="footer"/>
    <w:basedOn w:val="Normal"/>
    <w:link w:val="FooterChar"/>
    <w:uiPriority w:val="99"/>
    <w:unhideWhenUsed/>
    <w:rsid w:val="002E5D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li/Desktop/business/new%20websites%20side%20hustle/documents/proposals/proposal_template_2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proposal_template_2.dotx</Template>
  <TotalTime>2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Cola</dc:creator>
  <cp:keywords/>
  <dc:description/>
  <cp:lastModifiedBy>Cola Matteo (ALLIEVO)</cp:lastModifiedBy>
  <cp:revision>3</cp:revision>
  <cp:lastPrinted>2025-11-29T09:57:00Z</cp:lastPrinted>
  <dcterms:created xsi:type="dcterms:W3CDTF">2025-11-29T09:57:00Z</dcterms:created>
  <dcterms:modified xsi:type="dcterms:W3CDTF">2025-11-29T10:16:00Z</dcterms:modified>
</cp:coreProperties>
</file>